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968975174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sdtEndPr>
      <w:sdtContent>
        <w:sdt>
          <w:sdtPr>
            <w:rPr>
              <w:rFonts w:ascii="Times New Roman" w:eastAsia="Times New Roman" w:hAnsi="Times New Roman" w:cs="Times New Roman"/>
              <w:sz w:val="2"/>
              <w:szCs w:val="20"/>
              <w:lang w:val="en-US" w:eastAsia="en-US"/>
            </w:rPr>
            <w:id w:val="-54085472"/>
            <w:docPartObj>
              <w:docPartGallery w:val="Cover Pages"/>
              <w:docPartUnique/>
            </w:docPartObj>
          </w:sdtPr>
          <w:sdtEndPr>
            <w:rPr>
              <w:sz w:val="20"/>
            </w:rPr>
          </w:sdtEndPr>
          <w:sdtContent>
            <w:p w14:paraId="4BB0A74A" w14:textId="77777777" w:rsidR="00DD01CC" w:rsidRPr="00A74E69" w:rsidRDefault="00DD01CC" w:rsidP="00DD01CC">
              <w:pPr>
                <w:pStyle w:val="AralkYok"/>
                <w:rPr>
                  <w:rFonts w:ascii="Times New Roman" w:hAnsi="Times New Roman" w:cs="Times New Roman"/>
                  <w:sz w:val="2"/>
                </w:rPr>
              </w:pPr>
            </w:p>
            <w:bookmarkStart w:id="0" w:name="_Hlk192498779" w:displacedByCustomXml="next"/>
            <w:bookmarkEnd w:id="0" w:displacedByCustomXml="next"/>
            <w:sdt>
              <w:sdtPr>
                <w:id w:val="-737709425"/>
                <w:docPartObj>
                  <w:docPartGallery w:val="Cover Pages"/>
                  <w:docPartUnique/>
                </w:docPartObj>
              </w:sdtPr>
              <w:sdtContent>
                <w:p w14:paraId="530E8C83" w14:textId="77777777" w:rsidR="00DD01CC" w:rsidRPr="00A74E69" w:rsidRDefault="00DD01CC" w:rsidP="00DD01CC">
                  <w:pPr>
                    <w:rPr>
                      <w:lang w:val="tr-TR"/>
                    </w:rPr>
                  </w:pPr>
                  <w:r w:rsidRPr="00A74E69">
                    <w:rPr>
                      <w:noProof/>
                      <w:lang w:val="tr-TR"/>
                    </w:rPr>
                    <w:drawing>
                      <wp:anchor distT="0" distB="0" distL="114300" distR="114300" simplePos="0" relativeHeight="251660288" behindDoc="0" locked="0" layoutInCell="1" allowOverlap="1" wp14:anchorId="1B54C37B" wp14:editId="1DDC0F91">
                        <wp:simplePos x="0" y="0"/>
                        <wp:positionH relativeFrom="column">
                          <wp:posOffset>2092960</wp:posOffset>
                        </wp:positionH>
                        <wp:positionV relativeFrom="page">
                          <wp:posOffset>914400</wp:posOffset>
                        </wp:positionV>
                        <wp:extent cx="1932305" cy="2035810"/>
                        <wp:effectExtent l="0" t="0" r="0" b="2540"/>
                        <wp:wrapTopAndBottom/>
                        <wp:docPr id="296502240" name="Resi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esim 2514037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32305" cy="203581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70315421" w14:textId="77777777" w:rsidR="00DD01CC" w:rsidRPr="00A74E69" w:rsidRDefault="00DD01CC" w:rsidP="00DD01CC">
                  <w:pPr>
                    <w:jc w:val="center"/>
                  </w:pPr>
                  <w:r w:rsidRPr="00A74E69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E4DE4E6" wp14:editId="2D532060">
                            <wp:simplePos x="0" y="0"/>
                            <wp:positionH relativeFrom="page">
                              <wp:align>center</wp:align>
                            </wp:positionH>
                            <wp:positionV relativeFrom="margin">
                              <wp:align>top</wp:align>
                            </wp:positionV>
                            <wp:extent cx="5596255" cy="244475"/>
                            <wp:effectExtent l="0" t="0" r="0" b="0"/>
                            <wp:wrapNone/>
                            <wp:docPr id="1989417153" name="Metin Kutusu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946140" cy="250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6CC6E4E" w14:textId="77777777" w:rsidR="00DD01CC" w:rsidRDefault="00DD01CC" w:rsidP="00DD01CC"/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76500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E4DE4E6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Metin Kutusu 8" o:spid="_x0000_s1026" type="#_x0000_t202" style="position:absolute;left:0;text-align:left;margin-left:0;margin-top:0;width:440.65pt;height:19.2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" filled="f" stroked="f" strokeweight=".5pt">
                            <v:textbox style="mso-fit-shape-to-text:t">
                              <w:txbxContent>
                                <w:p w14:paraId="66CC6E4E" w14:textId="77777777" w:rsidR="00DD01CC" w:rsidRDefault="00DD01CC" w:rsidP="00DD01CC"/>
                              </w:txbxContent>
                            </v:textbox>
                            <w10:wrap anchorx="page" anchory="margin"/>
                          </v:shape>
                        </w:pict>
                      </mc:Fallback>
                    </mc:AlternateContent>
                  </w:r>
                </w:p>
                <w:p w14:paraId="2F756E53" w14:textId="77777777" w:rsidR="00DD01CC" w:rsidRPr="00A74E69" w:rsidRDefault="00DD01CC" w:rsidP="00DD01CC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proofErr w:type="spellStart"/>
                  <w:r w:rsidRPr="00A74E69">
                    <w:rPr>
                      <w:b/>
                      <w:sz w:val="40"/>
                      <w:szCs w:val="40"/>
                    </w:rPr>
                    <w:t>B</w:t>
                  </w:r>
                  <w:r w:rsidRPr="00A74E69">
                    <w:rPr>
                      <w:b/>
                      <w:sz w:val="36"/>
                      <w:szCs w:val="36"/>
                    </w:rPr>
                    <w:t>İL306</w:t>
                  </w:r>
                  <w:proofErr w:type="spellEnd"/>
                  <w:r w:rsidRPr="00A74E69">
                    <w:rPr>
                      <w:b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A74E69">
                    <w:rPr>
                      <w:b/>
                      <w:sz w:val="36"/>
                      <w:szCs w:val="36"/>
                    </w:rPr>
                    <w:t>YAZILIM</w:t>
                  </w:r>
                  <w:proofErr w:type="spellEnd"/>
                  <w:r w:rsidRPr="00A74E69">
                    <w:rPr>
                      <w:b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A74E69">
                    <w:rPr>
                      <w:b/>
                      <w:sz w:val="36"/>
                      <w:szCs w:val="36"/>
                    </w:rPr>
                    <w:t>MÜHENDİSLİĞİ</w:t>
                  </w:r>
                  <w:proofErr w:type="spellEnd"/>
                </w:p>
                <w:p w14:paraId="47163534" w14:textId="037FA96D" w:rsidR="00DD01CC" w:rsidRPr="00A74E69" w:rsidRDefault="00DD01CC" w:rsidP="00DD01CC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proofErr w:type="spellStart"/>
                  <w:r w:rsidRPr="00A74E69">
                    <w:rPr>
                      <w:b/>
                      <w:sz w:val="36"/>
                      <w:szCs w:val="36"/>
                    </w:rPr>
                    <w:t>YAZILIM</w:t>
                  </w:r>
                  <w:proofErr w:type="spellEnd"/>
                  <w:r w:rsidRPr="00A74E69">
                    <w:rPr>
                      <w:b/>
                      <w:sz w:val="36"/>
                      <w:szCs w:val="36"/>
                    </w:rPr>
                    <w:t xml:space="preserve"> </w:t>
                  </w:r>
                  <w:r>
                    <w:rPr>
                      <w:b/>
                      <w:sz w:val="36"/>
                      <w:szCs w:val="36"/>
                    </w:rPr>
                    <w:t xml:space="preserve">TEST </w:t>
                  </w:r>
                  <w:proofErr w:type="spellStart"/>
                  <w:r>
                    <w:rPr>
                      <w:b/>
                      <w:sz w:val="36"/>
                      <w:szCs w:val="36"/>
                    </w:rPr>
                    <w:t>DOKÜMANI</w:t>
                  </w:r>
                  <w:proofErr w:type="spellEnd"/>
                </w:p>
                <w:p w14:paraId="3A03D792" w14:textId="77777777" w:rsidR="00DD01CC" w:rsidRPr="00A74E69" w:rsidRDefault="00DD01CC" w:rsidP="00DD01CC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</w:p>
                <w:p w14:paraId="4071C10C" w14:textId="105E1DB9" w:rsidR="00DD01CC" w:rsidRPr="00A74E69" w:rsidRDefault="00DD01CC" w:rsidP="00DD01CC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A74E69">
                    <w:rPr>
                      <w:b/>
                      <w:sz w:val="36"/>
                      <w:szCs w:val="36"/>
                    </w:rPr>
                    <w:t>(</w:t>
                  </w:r>
                  <w:r>
                    <w:rPr>
                      <w:b/>
                      <w:sz w:val="36"/>
                      <w:szCs w:val="36"/>
                    </w:rPr>
                    <w:t>SOFTWARE TEST REPORT - STR</w:t>
                  </w:r>
                  <w:r w:rsidRPr="00A74E69">
                    <w:rPr>
                      <w:b/>
                      <w:sz w:val="36"/>
                      <w:szCs w:val="36"/>
                    </w:rPr>
                    <w:t>)</w:t>
                  </w:r>
                </w:p>
                <w:p w14:paraId="6707CE5C" w14:textId="77777777" w:rsidR="00DD01CC" w:rsidRPr="00A74E69" w:rsidRDefault="00DD01CC" w:rsidP="00DD01CC">
                  <w:pPr>
                    <w:rPr>
                      <w:b/>
                      <w:sz w:val="40"/>
                      <w:szCs w:val="40"/>
                    </w:rPr>
                  </w:pPr>
                </w:p>
                <w:p w14:paraId="318499EE" w14:textId="77777777" w:rsidR="00DD01CC" w:rsidRPr="00A74E69" w:rsidRDefault="00DD01CC" w:rsidP="00DD01CC">
                  <w:pPr>
                    <w:rPr>
                      <w:b/>
                    </w:rPr>
                  </w:pPr>
                </w:p>
                <w:p w14:paraId="471218A0" w14:textId="77777777" w:rsidR="00DD01CC" w:rsidRPr="00A74E69" w:rsidRDefault="00DD01CC" w:rsidP="00DD01CC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A74E69">
                    <w:rPr>
                      <w:b/>
                      <w:bCs/>
                      <w:sz w:val="32"/>
                      <w:szCs w:val="32"/>
                    </w:rPr>
                    <w:t>&lt;&lt;</w:t>
                  </w:r>
                  <w:proofErr w:type="spellStart"/>
                  <w:r w:rsidRPr="00A74E69">
                    <w:rPr>
                      <w:b/>
                      <w:bCs/>
                      <w:sz w:val="32"/>
                      <w:szCs w:val="32"/>
                    </w:rPr>
                    <w:t>Projenin</w:t>
                  </w:r>
                  <w:proofErr w:type="spellEnd"/>
                  <w:r w:rsidRPr="00A74E69"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A74E69">
                    <w:rPr>
                      <w:b/>
                      <w:bCs/>
                      <w:sz w:val="32"/>
                      <w:szCs w:val="32"/>
                    </w:rPr>
                    <w:t>Adı</w:t>
                  </w:r>
                  <w:proofErr w:type="spellEnd"/>
                  <w:r w:rsidRPr="00A74E69">
                    <w:rPr>
                      <w:b/>
                      <w:bCs/>
                      <w:sz w:val="32"/>
                      <w:szCs w:val="32"/>
                    </w:rPr>
                    <w:t>&gt;&gt;</w:t>
                  </w:r>
                </w:p>
                <w:p w14:paraId="1C4791D0" w14:textId="77777777" w:rsidR="00DD01CC" w:rsidRPr="00A74E69" w:rsidRDefault="00DD01CC" w:rsidP="00DD01CC">
                  <w:pPr>
                    <w:jc w:val="center"/>
                    <w:rPr>
                      <w:b/>
                      <w:bCs/>
                    </w:rPr>
                  </w:pPr>
                </w:p>
                <w:p w14:paraId="00B18A52" w14:textId="77777777" w:rsidR="00DD01CC" w:rsidRPr="00A74E69" w:rsidRDefault="00DD01CC" w:rsidP="00DD01CC">
                  <w:pPr>
                    <w:rPr>
                      <w:b/>
                      <w:bCs/>
                      <w:sz w:val="40"/>
                      <w:szCs w:val="40"/>
                    </w:rPr>
                  </w:pPr>
                </w:p>
                <w:p w14:paraId="36141048" w14:textId="77777777" w:rsidR="00DD01CC" w:rsidRPr="00A74E69" w:rsidRDefault="00DD01CC" w:rsidP="00DD01CC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A74E69">
                    <w:rPr>
                      <w:b/>
                      <w:bCs/>
                      <w:sz w:val="32"/>
                      <w:szCs w:val="32"/>
                    </w:rPr>
                    <w:t>HAZIRLAYANLAR</w:t>
                  </w:r>
                  <w:proofErr w:type="spellEnd"/>
                </w:p>
                <w:p w14:paraId="3AC15F3E" w14:textId="77777777" w:rsidR="00DD01CC" w:rsidRPr="00A74E69" w:rsidRDefault="00DD01CC" w:rsidP="00DD01CC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</w:p>
                <w:p w14:paraId="276F9E99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  <w:r w:rsidRPr="00A74E69">
                    <w:rPr>
                      <w:sz w:val="32"/>
                      <w:szCs w:val="32"/>
                    </w:rPr>
                    <w:t>&lt;&lt;</w:t>
                  </w:r>
                  <w:proofErr w:type="spellStart"/>
                  <w:r w:rsidRPr="00A74E69">
                    <w:rPr>
                      <w:sz w:val="32"/>
                      <w:szCs w:val="32"/>
                    </w:rPr>
                    <w:t>Grup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A74E69">
                    <w:rPr>
                      <w:sz w:val="32"/>
                      <w:szCs w:val="32"/>
                    </w:rPr>
                    <w:t>Adı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>&gt;&gt;</w:t>
                  </w:r>
                </w:p>
                <w:p w14:paraId="00241B98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</w:p>
                <w:p w14:paraId="044338B1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  <w:r w:rsidRPr="00A74E69">
                    <w:rPr>
                      <w:b/>
                      <w:sz w:val="32"/>
                      <w:szCs w:val="32"/>
                    </w:rPr>
                    <w:t>&lt;&lt;</w:t>
                  </w:r>
                  <w:proofErr w:type="spellStart"/>
                  <w:r w:rsidRPr="00A74E69">
                    <w:rPr>
                      <w:b/>
                      <w:sz w:val="32"/>
                      <w:szCs w:val="32"/>
                    </w:rPr>
                    <w:t>Öğrenci_1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Ad-</w:t>
                  </w:r>
                  <w:proofErr w:type="spellStart"/>
                  <w:r w:rsidRPr="00A74E69">
                    <w:rPr>
                      <w:sz w:val="32"/>
                      <w:szCs w:val="32"/>
                    </w:rPr>
                    <w:t>Soyad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- Numara&gt;&gt;</w:t>
                  </w:r>
                </w:p>
                <w:p w14:paraId="21E280B2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</w:p>
                <w:p w14:paraId="096FFCD4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  <w:r w:rsidRPr="00A74E69">
                    <w:rPr>
                      <w:b/>
                      <w:sz w:val="32"/>
                      <w:szCs w:val="32"/>
                    </w:rPr>
                    <w:t>&lt;&lt;Öğrenci_2</w:t>
                  </w:r>
                  <w:r w:rsidRPr="00A74E69">
                    <w:rPr>
                      <w:sz w:val="32"/>
                      <w:szCs w:val="32"/>
                    </w:rPr>
                    <w:t xml:space="preserve"> Ad-</w:t>
                  </w:r>
                  <w:proofErr w:type="spellStart"/>
                  <w:r w:rsidRPr="00A74E69">
                    <w:rPr>
                      <w:sz w:val="32"/>
                      <w:szCs w:val="32"/>
                    </w:rPr>
                    <w:t>Soyad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- Numara&gt;&gt;</w:t>
                  </w:r>
                </w:p>
                <w:p w14:paraId="2842FB3D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</w:p>
                <w:p w14:paraId="2CAD276B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  <w:r w:rsidRPr="00A74E69">
                    <w:rPr>
                      <w:b/>
                      <w:sz w:val="32"/>
                      <w:szCs w:val="32"/>
                    </w:rPr>
                    <w:t>&lt;&lt;</w:t>
                  </w:r>
                  <w:proofErr w:type="spellStart"/>
                  <w:r w:rsidRPr="00A74E69">
                    <w:rPr>
                      <w:b/>
                      <w:sz w:val="32"/>
                      <w:szCs w:val="32"/>
                    </w:rPr>
                    <w:t>Öğrenci_3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Ad-</w:t>
                  </w:r>
                  <w:proofErr w:type="spellStart"/>
                  <w:r w:rsidRPr="00A74E69">
                    <w:rPr>
                      <w:sz w:val="32"/>
                      <w:szCs w:val="32"/>
                    </w:rPr>
                    <w:t>Soyad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- Numara&gt;&gt;</w:t>
                  </w:r>
                </w:p>
                <w:p w14:paraId="09CE044F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</w:p>
                <w:p w14:paraId="3F881105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  <w:r w:rsidRPr="00A74E69">
                    <w:rPr>
                      <w:b/>
                      <w:sz w:val="32"/>
                      <w:szCs w:val="32"/>
                    </w:rPr>
                    <w:t>&lt;&lt;</w:t>
                  </w:r>
                  <w:proofErr w:type="spellStart"/>
                  <w:r w:rsidRPr="00A74E69">
                    <w:rPr>
                      <w:b/>
                      <w:sz w:val="32"/>
                      <w:szCs w:val="32"/>
                    </w:rPr>
                    <w:t>Öğrenci_4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Ad-</w:t>
                  </w:r>
                  <w:proofErr w:type="spellStart"/>
                  <w:r w:rsidRPr="00A74E69">
                    <w:rPr>
                      <w:sz w:val="32"/>
                      <w:szCs w:val="32"/>
                    </w:rPr>
                    <w:t>Soyad</w:t>
                  </w:r>
                  <w:proofErr w:type="spellEnd"/>
                  <w:r w:rsidRPr="00A74E69">
                    <w:rPr>
                      <w:sz w:val="32"/>
                      <w:szCs w:val="32"/>
                    </w:rPr>
                    <w:t xml:space="preserve"> - Numara&gt;&gt;</w:t>
                  </w:r>
                </w:p>
                <w:p w14:paraId="6201C57E" w14:textId="77777777" w:rsidR="00DD01CC" w:rsidRPr="00A74E69" w:rsidRDefault="00DD01CC" w:rsidP="00DD01CC">
                  <w:pPr>
                    <w:jc w:val="center"/>
                    <w:rPr>
                      <w:sz w:val="32"/>
                      <w:szCs w:val="32"/>
                    </w:rPr>
                  </w:pPr>
                </w:p>
                <w:p w14:paraId="79025EAB" w14:textId="77777777" w:rsidR="00DD01CC" w:rsidRPr="00A74E69" w:rsidRDefault="00DD01CC" w:rsidP="00DD01CC">
                  <w:pPr>
                    <w:rPr>
                      <w:sz w:val="32"/>
                      <w:szCs w:val="32"/>
                    </w:rPr>
                  </w:pPr>
                </w:p>
                <w:p w14:paraId="369C4D4B" w14:textId="13DCA9D2" w:rsidR="00DD01CC" w:rsidRPr="00DD01CC" w:rsidRDefault="00DD01CC" w:rsidP="00DD01CC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A74E69">
                    <w:rPr>
                      <w:b/>
                      <w:bCs/>
                      <w:sz w:val="32"/>
                      <w:szCs w:val="32"/>
                    </w:rPr>
                    <w:t xml:space="preserve">&lt;&lt;ay </w:t>
                  </w:r>
                  <w:proofErr w:type="spellStart"/>
                  <w:r w:rsidRPr="00A74E69">
                    <w:rPr>
                      <w:b/>
                      <w:bCs/>
                      <w:sz w:val="32"/>
                      <w:szCs w:val="32"/>
                    </w:rPr>
                    <w:t>yıl</w:t>
                  </w:r>
                  <w:proofErr w:type="spellEnd"/>
                  <w:r w:rsidRPr="00A74E69">
                    <w:rPr>
                      <w:b/>
                      <w:bCs/>
                      <w:sz w:val="32"/>
                      <w:szCs w:val="32"/>
                    </w:rPr>
                    <w:t>&gt;&gt;</w:t>
                  </w:r>
                </w:p>
              </w:sdtContent>
            </w:sdt>
          </w:sdtContent>
        </w:sdt>
      </w:sdtContent>
    </w:sdt>
    <w:p w14:paraId="5999E20C" w14:textId="32C7D0A6" w:rsidR="003B2D3F" w:rsidRPr="004C4FE9" w:rsidRDefault="003B2D3F">
      <w:pPr>
        <w:pStyle w:val="KonuBal"/>
        <w:rPr>
          <w:rFonts w:ascii="Times New Roman" w:hAnsi="Times New Roman"/>
        </w:rPr>
      </w:pPr>
      <w:r w:rsidRPr="004C4FE9">
        <w:rPr>
          <w:rFonts w:ascii="Times New Roman" w:hAnsi="Times New Roman"/>
        </w:rPr>
        <w:t>&lt;</w:t>
      </w:r>
      <w:proofErr w:type="spellStart"/>
      <w:r w:rsidR="008B5D34" w:rsidRPr="004C4FE9">
        <w:rPr>
          <w:rFonts w:ascii="Times New Roman" w:hAnsi="Times New Roman"/>
        </w:rPr>
        <w:t>Proje</w:t>
      </w:r>
      <w:proofErr w:type="spellEnd"/>
      <w:r w:rsidR="00A37AEA">
        <w:rPr>
          <w:rFonts w:ascii="Times New Roman" w:hAnsi="Times New Roman"/>
        </w:rPr>
        <w:t xml:space="preserve"> </w:t>
      </w:r>
      <w:proofErr w:type="spellStart"/>
      <w:r w:rsidR="00A37AEA">
        <w:rPr>
          <w:rFonts w:ascii="Times New Roman" w:hAnsi="Times New Roman"/>
        </w:rPr>
        <w:t>Adı</w:t>
      </w:r>
      <w:proofErr w:type="spellEnd"/>
      <w:r w:rsidRPr="004C4FE9">
        <w:rPr>
          <w:rFonts w:ascii="Times New Roman" w:hAnsi="Times New Roman"/>
        </w:rPr>
        <w:t>&gt;</w:t>
      </w:r>
    </w:p>
    <w:p w14:paraId="7F81C8D0" w14:textId="5A3EB898" w:rsidR="00685AA7" w:rsidRPr="004C4FE9" w:rsidRDefault="00A37AEA">
      <w:pPr>
        <w:pStyle w:val="KonuBal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Yazılım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Dokümanı</w:t>
      </w:r>
      <w:proofErr w:type="spellEnd"/>
    </w:p>
    <w:p w14:paraId="3101C754" w14:textId="77777777" w:rsidR="00685AA7" w:rsidRPr="004C4FE9" w:rsidRDefault="00685AA7" w:rsidP="00E94730">
      <w:pPr>
        <w:jc w:val="both"/>
      </w:pPr>
    </w:p>
    <w:p w14:paraId="2C48AD6B" w14:textId="0F17D887" w:rsidR="00106F13" w:rsidRPr="004C4FE9" w:rsidRDefault="00A37AEA" w:rsidP="00E94730">
      <w:pPr>
        <w:pStyle w:val="BilgiHeading1"/>
        <w:numPr>
          <w:ilvl w:val="0"/>
          <w:numId w:val="30"/>
        </w:numPr>
        <w:tabs>
          <w:tab w:val="clear" w:pos="357"/>
          <w:tab w:val="num" w:pos="-740"/>
        </w:tabs>
        <w:jc w:val="both"/>
        <w:outlineLvl w:val="0"/>
        <w:rPr>
          <w:sz w:val="28"/>
        </w:rPr>
      </w:pPr>
      <w:bookmarkStart w:id="1" w:name="_Toc436203377"/>
      <w:bookmarkStart w:id="2" w:name="_Toc452813577"/>
      <w:proofErr w:type="spellStart"/>
      <w:r>
        <w:rPr>
          <w:sz w:val="28"/>
        </w:rPr>
        <w:t>Giriş</w:t>
      </w:r>
      <w:proofErr w:type="spellEnd"/>
    </w:p>
    <w:p w14:paraId="7B31BBC8" w14:textId="539BA034" w:rsidR="00106F13" w:rsidRPr="00E94730" w:rsidRDefault="00A37AEA" w:rsidP="00E94730">
      <w:pPr>
        <w:pStyle w:val="Balk2"/>
        <w:widowControl/>
        <w:tabs>
          <w:tab w:val="num" w:pos="-740"/>
        </w:tabs>
        <w:spacing w:before="240" w:after="16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94730">
        <w:rPr>
          <w:rFonts w:ascii="Times New Roman" w:hAnsi="Times New Roman"/>
          <w:sz w:val="24"/>
          <w:szCs w:val="24"/>
        </w:rPr>
        <w:t xml:space="preserve">Amaç </w:t>
      </w:r>
      <w:proofErr w:type="spellStart"/>
      <w:r w:rsidRPr="00E94730">
        <w:rPr>
          <w:rFonts w:ascii="Times New Roman" w:hAnsi="Times New Roman"/>
          <w:sz w:val="24"/>
          <w:szCs w:val="24"/>
        </w:rPr>
        <w:t>ve</w:t>
      </w:r>
      <w:proofErr w:type="spellEnd"/>
      <w:r w:rsidRPr="00E94730">
        <w:rPr>
          <w:rFonts w:ascii="Times New Roman" w:hAnsi="Times New Roman"/>
          <w:sz w:val="24"/>
          <w:szCs w:val="24"/>
        </w:rPr>
        <w:t xml:space="preserve"> Kapsam</w:t>
      </w:r>
    </w:p>
    <w:p w14:paraId="3DFDE6A9" w14:textId="3F300845" w:rsidR="00106F13" w:rsidRPr="00E94730" w:rsidRDefault="00106F13" w:rsidP="00A5314F">
      <w:pPr>
        <w:pStyle w:val="InfoBlue"/>
      </w:pPr>
      <w:r w:rsidRPr="00E94730">
        <w:t>[</w:t>
      </w:r>
      <w:r w:rsidR="00A37AEA" w:rsidRPr="00E94730">
        <w:t>Yazılım Test Raporunun amacı ve kapsamını açıklayınız.</w:t>
      </w:r>
      <w:r w:rsidR="008B5D34" w:rsidRPr="00E94730">
        <w:t>]</w:t>
      </w:r>
    </w:p>
    <w:p w14:paraId="5086B6BD" w14:textId="6EC29AC0" w:rsidR="00106F13" w:rsidRPr="00E94730" w:rsidRDefault="00A37AEA" w:rsidP="00E94730">
      <w:pPr>
        <w:pStyle w:val="Balk2"/>
        <w:widowControl/>
        <w:tabs>
          <w:tab w:val="num" w:pos="-740"/>
        </w:tabs>
        <w:spacing w:before="240" w:after="16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4730">
        <w:rPr>
          <w:rFonts w:ascii="Times New Roman" w:hAnsi="Times New Roman"/>
          <w:sz w:val="24"/>
          <w:szCs w:val="24"/>
        </w:rPr>
        <w:t>Tanımlar</w:t>
      </w:r>
      <w:proofErr w:type="spellEnd"/>
      <w:r w:rsidRPr="00E947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730">
        <w:rPr>
          <w:rFonts w:ascii="Times New Roman" w:hAnsi="Times New Roman"/>
          <w:sz w:val="24"/>
          <w:szCs w:val="24"/>
        </w:rPr>
        <w:t>ve</w:t>
      </w:r>
      <w:proofErr w:type="spellEnd"/>
      <w:r w:rsidRPr="00E947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94730">
        <w:rPr>
          <w:rFonts w:ascii="Times New Roman" w:hAnsi="Times New Roman"/>
          <w:sz w:val="24"/>
          <w:szCs w:val="24"/>
        </w:rPr>
        <w:t>Kısaltmalar</w:t>
      </w:r>
      <w:proofErr w:type="spellEnd"/>
    </w:p>
    <w:tbl>
      <w:tblPr>
        <w:tblW w:w="0" w:type="auto"/>
        <w:tblInd w:w="-34" w:type="dxa"/>
        <w:tblLook w:val="0000" w:firstRow="0" w:lastRow="0" w:firstColumn="0" w:lastColumn="0" w:noHBand="0" w:noVBand="0"/>
      </w:tblPr>
      <w:tblGrid>
        <w:gridCol w:w="851"/>
        <w:gridCol w:w="8363"/>
      </w:tblGrid>
      <w:tr w:rsidR="00106F13" w:rsidRPr="00E94730" w14:paraId="07A6F79C" w14:textId="77777777" w:rsidTr="000A5566">
        <w:tc>
          <w:tcPr>
            <w:tcW w:w="851" w:type="dxa"/>
          </w:tcPr>
          <w:p w14:paraId="5B1D463A" w14:textId="77777777" w:rsidR="00106F13" w:rsidRPr="00E94730" w:rsidRDefault="008B5D34" w:rsidP="00E94730">
            <w:pPr>
              <w:pStyle w:val="GvdeMetniGirintisi"/>
              <w:spacing w:before="20" w:after="20"/>
              <w:ind w:left="0"/>
              <w:jc w:val="both"/>
              <w:rPr>
                <w:sz w:val="24"/>
                <w:szCs w:val="24"/>
                <w:u w:val="none"/>
              </w:rPr>
            </w:pPr>
            <w:r w:rsidRPr="00E94730">
              <w:rPr>
                <w:sz w:val="24"/>
                <w:szCs w:val="24"/>
                <w:u w:val="none"/>
              </w:rPr>
              <w:t>STR</w:t>
            </w:r>
          </w:p>
        </w:tc>
        <w:tc>
          <w:tcPr>
            <w:tcW w:w="8363" w:type="dxa"/>
          </w:tcPr>
          <w:p w14:paraId="0D1C098C" w14:textId="5980CD1F" w:rsidR="00106F13" w:rsidRPr="00E94730" w:rsidRDefault="008B5D34" w:rsidP="00E94730">
            <w:pPr>
              <w:pStyle w:val="GvdeMetniGirintisi"/>
              <w:spacing w:before="20" w:after="20"/>
              <w:ind w:left="0"/>
              <w:jc w:val="both"/>
              <w:rPr>
                <w:sz w:val="24"/>
                <w:szCs w:val="24"/>
                <w:u w:val="none"/>
              </w:rPr>
            </w:pPr>
            <w:r w:rsidRPr="00E94730">
              <w:rPr>
                <w:sz w:val="24"/>
                <w:szCs w:val="24"/>
                <w:u w:val="none"/>
              </w:rPr>
              <w:t>Software Test Report</w:t>
            </w:r>
            <w:r w:rsidR="00A37AEA" w:rsidRPr="00E94730">
              <w:rPr>
                <w:sz w:val="24"/>
                <w:szCs w:val="24"/>
                <w:u w:val="none"/>
              </w:rPr>
              <w:t xml:space="preserve"> </w:t>
            </w:r>
          </w:p>
        </w:tc>
      </w:tr>
      <w:tr w:rsidR="00106F13" w:rsidRPr="00E94730" w14:paraId="3E6B07D7" w14:textId="77777777" w:rsidTr="000A5566">
        <w:tc>
          <w:tcPr>
            <w:tcW w:w="851" w:type="dxa"/>
          </w:tcPr>
          <w:p w14:paraId="2B75D48B" w14:textId="60985792" w:rsidR="00106F13" w:rsidRPr="00E94730" w:rsidRDefault="008B5D34" w:rsidP="00E94730">
            <w:pPr>
              <w:pStyle w:val="GvdeMetniGirintisi"/>
              <w:spacing w:before="20" w:after="20"/>
              <w:ind w:left="0"/>
              <w:jc w:val="both"/>
              <w:rPr>
                <w:sz w:val="24"/>
                <w:szCs w:val="24"/>
                <w:u w:val="none"/>
              </w:rPr>
            </w:pPr>
            <w:r w:rsidRPr="00E94730">
              <w:rPr>
                <w:sz w:val="24"/>
                <w:szCs w:val="24"/>
                <w:u w:val="none"/>
              </w:rPr>
              <w:t>U</w:t>
            </w:r>
            <w:r w:rsidR="00FC4035">
              <w:rPr>
                <w:sz w:val="24"/>
                <w:szCs w:val="24"/>
                <w:u w:val="none"/>
              </w:rPr>
              <w:t>C</w:t>
            </w:r>
          </w:p>
        </w:tc>
        <w:tc>
          <w:tcPr>
            <w:tcW w:w="8363" w:type="dxa"/>
          </w:tcPr>
          <w:p w14:paraId="6267AD2A" w14:textId="77777777" w:rsidR="00106F13" w:rsidRPr="00E94730" w:rsidRDefault="008B5D34" w:rsidP="00E94730">
            <w:pPr>
              <w:pStyle w:val="GvdeMetniGirintisi"/>
              <w:spacing w:before="20" w:after="20"/>
              <w:ind w:left="0"/>
              <w:jc w:val="both"/>
              <w:rPr>
                <w:sz w:val="24"/>
                <w:szCs w:val="24"/>
                <w:u w:val="none"/>
              </w:rPr>
            </w:pPr>
            <w:r w:rsidRPr="00E94730">
              <w:rPr>
                <w:sz w:val="24"/>
                <w:szCs w:val="24"/>
                <w:u w:val="none"/>
              </w:rPr>
              <w:t>Use Case</w:t>
            </w:r>
          </w:p>
        </w:tc>
      </w:tr>
      <w:tr w:rsidR="00106F13" w:rsidRPr="00E94730" w14:paraId="6C237472" w14:textId="77777777" w:rsidTr="000A5566">
        <w:tc>
          <w:tcPr>
            <w:tcW w:w="851" w:type="dxa"/>
          </w:tcPr>
          <w:p w14:paraId="2B1885F1" w14:textId="77777777" w:rsidR="00106F13" w:rsidRPr="00E94730" w:rsidRDefault="00106F13" w:rsidP="00E94730">
            <w:pPr>
              <w:pStyle w:val="GvdeMetniGirintisi"/>
              <w:spacing w:before="20" w:after="20"/>
              <w:ind w:left="0"/>
              <w:jc w:val="both"/>
              <w:rPr>
                <w:sz w:val="24"/>
                <w:szCs w:val="24"/>
                <w:u w:val="none"/>
              </w:rPr>
            </w:pPr>
          </w:p>
        </w:tc>
        <w:tc>
          <w:tcPr>
            <w:tcW w:w="8363" w:type="dxa"/>
          </w:tcPr>
          <w:p w14:paraId="66D74949" w14:textId="77777777" w:rsidR="00106F13" w:rsidRPr="00E94730" w:rsidRDefault="00106F13" w:rsidP="00E94730">
            <w:pPr>
              <w:pStyle w:val="GvdeMetniGirintisi"/>
              <w:spacing w:before="20" w:after="20"/>
              <w:ind w:left="0"/>
              <w:jc w:val="both"/>
              <w:rPr>
                <w:sz w:val="24"/>
                <w:szCs w:val="24"/>
                <w:u w:val="none"/>
              </w:rPr>
            </w:pPr>
          </w:p>
        </w:tc>
      </w:tr>
    </w:tbl>
    <w:p w14:paraId="27372E14" w14:textId="439FBB7D" w:rsidR="00106F13" w:rsidRDefault="008B5D34" w:rsidP="00E94730">
      <w:pPr>
        <w:pStyle w:val="Balk2"/>
        <w:widowControl/>
        <w:tabs>
          <w:tab w:val="num" w:pos="-740"/>
        </w:tabs>
        <w:spacing w:before="240" w:after="16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94730">
        <w:rPr>
          <w:rFonts w:ascii="Times New Roman" w:hAnsi="Times New Roman"/>
          <w:sz w:val="24"/>
          <w:szCs w:val="24"/>
        </w:rPr>
        <w:t>Refe</w:t>
      </w:r>
      <w:r w:rsidR="00A37AEA" w:rsidRPr="00E94730">
        <w:rPr>
          <w:rFonts w:ascii="Times New Roman" w:hAnsi="Times New Roman"/>
          <w:sz w:val="24"/>
          <w:szCs w:val="24"/>
        </w:rPr>
        <w:t>ranslar</w:t>
      </w:r>
      <w:proofErr w:type="spellEnd"/>
    </w:p>
    <w:p w14:paraId="5079C47C" w14:textId="2FC31D68" w:rsidR="00A5314F" w:rsidRDefault="00A5314F" w:rsidP="00A5314F">
      <w:pPr>
        <w:rPr>
          <w:color w:val="0000FF"/>
          <w:sz w:val="24"/>
          <w:szCs w:val="24"/>
        </w:rPr>
      </w:pPr>
      <w:r w:rsidRPr="00A5314F">
        <w:rPr>
          <w:color w:val="0000FF"/>
          <w:sz w:val="24"/>
          <w:szCs w:val="24"/>
        </w:rPr>
        <w:t>[1]</w:t>
      </w:r>
    </w:p>
    <w:p w14:paraId="0F226E4B" w14:textId="77777777" w:rsidR="00A5314F" w:rsidRDefault="00A5314F" w:rsidP="00A5314F">
      <w:pPr>
        <w:rPr>
          <w:color w:val="0000FF"/>
          <w:sz w:val="24"/>
          <w:szCs w:val="24"/>
        </w:rPr>
      </w:pPr>
    </w:p>
    <w:p w14:paraId="5882EBFD" w14:textId="77777777" w:rsidR="00A5314F" w:rsidRDefault="00A5314F" w:rsidP="00A5314F">
      <w:pPr>
        <w:rPr>
          <w:color w:val="0000FF"/>
          <w:sz w:val="24"/>
          <w:szCs w:val="24"/>
        </w:rPr>
      </w:pPr>
    </w:p>
    <w:p w14:paraId="711A31B0" w14:textId="1D44B757" w:rsidR="00A5314F" w:rsidRPr="00A5314F" w:rsidRDefault="00A5314F" w:rsidP="00A5314F">
      <w:pPr>
        <w:pStyle w:val="Balk1"/>
        <w:numPr>
          <w:ilvl w:val="0"/>
          <w:numId w:val="30"/>
        </w:numPr>
        <w:tabs>
          <w:tab w:val="left" w:pos="426"/>
        </w:tabs>
        <w:ind w:left="284" w:hanging="284"/>
        <w:rPr>
          <w:rFonts w:ascii="Times New Roman" w:hAnsi="Times New Roman"/>
          <w:sz w:val="28"/>
          <w:szCs w:val="28"/>
        </w:rPr>
      </w:pPr>
      <w:r w:rsidRPr="00A5314F">
        <w:rPr>
          <w:rFonts w:ascii="Times New Roman" w:hAnsi="Times New Roman"/>
          <w:sz w:val="28"/>
          <w:szCs w:val="28"/>
        </w:rPr>
        <w:t xml:space="preserve">Test </w:t>
      </w:r>
      <w:proofErr w:type="spellStart"/>
      <w:r w:rsidRPr="00A5314F">
        <w:rPr>
          <w:rFonts w:ascii="Times New Roman" w:hAnsi="Times New Roman"/>
          <w:sz w:val="28"/>
          <w:szCs w:val="28"/>
        </w:rPr>
        <w:t>Planı</w:t>
      </w:r>
      <w:proofErr w:type="spellEnd"/>
    </w:p>
    <w:p w14:paraId="725667A2" w14:textId="4272BB3F" w:rsidR="00A5314F" w:rsidRDefault="00A5314F" w:rsidP="00A5314F">
      <w:pPr>
        <w:pStyle w:val="Balk2"/>
        <w:rPr>
          <w:rFonts w:ascii="Times New Roman" w:hAnsi="Times New Roman"/>
          <w:sz w:val="24"/>
          <w:szCs w:val="24"/>
        </w:rPr>
      </w:pPr>
      <w:r w:rsidRPr="00A5314F">
        <w:rPr>
          <w:rFonts w:ascii="Times New Roman" w:hAnsi="Times New Roman"/>
          <w:sz w:val="24"/>
          <w:szCs w:val="24"/>
        </w:rPr>
        <w:t xml:space="preserve">Test </w:t>
      </w:r>
      <w:proofErr w:type="spellStart"/>
      <w:r w:rsidRPr="00A5314F">
        <w:rPr>
          <w:rFonts w:ascii="Times New Roman" w:hAnsi="Times New Roman"/>
          <w:sz w:val="24"/>
          <w:szCs w:val="24"/>
        </w:rPr>
        <w:t>Edilecek</w:t>
      </w:r>
      <w:proofErr w:type="spellEnd"/>
      <w:r w:rsidRPr="00A5314F">
        <w:rPr>
          <w:rFonts w:ascii="Times New Roman" w:hAnsi="Times New Roman"/>
          <w:sz w:val="24"/>
          <w:szCs w:val="24"/>
        </w:rPr>
        <w:t xml:space="preserve"> Özellikler</w:t>
      </w:r>
    </w:p>
    <w:p w14:paraId="3A1A82B0" w14:textId="048280A2" w:rsidR="00A5314F" w:rsidRPr="00A5314F" w:rsidRDefault="00A5314F" w:rsidP="00A5314F">
      <w:pPr>
        <w:pStyle w:val="InfoBlue"/>
      </w:pPr>
      <w:r w:rsidRPr="00A5314F">
        <w:t xml:space="preserve">[Sistem üzerinde test edilecek işlevsel ve işlevsel olmayan tüm özellikleri </w:t>
      </w:r>
      <w:proofErr w:type="spellStart"/>
      <w:r w:rsidRPr="00A5314F">
        <w:t>listeyiniz</w:t>
      </w:r>
      <w:proofErr w:type="spellEnd"/>
      <w:r w:rsidRPr="00A5314F">
        <w:t>.]</w:t>
      </w:r>
    </w:p>
    <w:p w14:paraId="3B0D6D8E" w14:textId="62B29FE5" w:rsidR="00A5314F" w:rsidRDefault="00A5314F" w:rsidP="00A5314F">
      <w:pPr>
        <w:pStyle w:val="Balk2"/>
        <w:rPr>
          <w:rFonts w:ascii="Times New Roman" w:hAnsi="Times New Roman"/>
          <w:sz w:val="24"/>
          <w:szCs w:val="24"/>
        </w:rPr>
      </w:pPr>
      <w:r w:rsidRPr="00A5314F">
        <w:rPr>
          <w:rFonts w:ascii="Times New Roman" w:hAnsi="Times New Roman"/>
          <w:sz w:val="24"/>
          <w:szCs w:val="24"/>
        </w:rPr>
        <w:t xml:space="preserve">Test </w:t>
      </w:r>
      <w:proofErr w:type="spellStart"/>
      <w:r w:rsidRPr="00A5314F">
        <w:rPr>
          <w:rFonts w:ascii="Times New Roman" w:hAnsi="Times New Roman"/>
          <w:sz w:val="24"/>
          <w:szCs w:val="24"/>
        </w:rPr>
        <w:t>Edilemeyecek</w:t>
      </w:r>
      <w:proofErr w:type="spellEnd"/>
      <w:r w:rsidRPr="00A5314F">
        <w:rPr>
          <w:rFonts w:ascii="Times New Roman" w:hAnsi="Times New Roman"/>
          <w:sz w:val="24"/>
          <w:szCs w:val="24"/>
        </w:rPr>
        <w:t xml:space="preserve"> Özellikler</w:t>
      </w:r>
    </w:p>
    <w:p w14:paraId="59A5E2A6" w14:textId="2A786226" w:rsidR="00A5314F" w:rsidRPr="00A5314F" w:rsidRDefault="00A5314F" w:rsidP="00A5314F">
      <w:pPr>
        <w:pStyle w:val="InfoBlue"/>
      </w:pPr>
      <w:r w:rsidRPr="00A5314F">
        <w:t>[</w:t>
      </w:r>
      <w:r>
        <w:t xml:space="preserve">Test </w:t>
      </w:r>
      <w:r w:rsidRPr="00A5314F">
        <w:t>sürecinde kapsam dışında bırakılacak veya test edilmesi mümkün olmayan özellikleri belirtiniz.]</w:t>
      </w:r>
    </w:p>
    <w:p w14:paraId="6526D571" w14:textId="41808BCB" w:rsidR="00A5314F" w:rsidRPr="00A5314F" w:rsidRDefault="00A5314F" w:rsidP="00A5314F">
      <w:pPr>
        <w:pStyle w:val="Balk2"/>
        <w:rPr>
          <w:rFonts w:ascii="Times New Roman" w:hAnsi="Times New Roman"/>
          <w:sz w:val="24"/>
          <w:szCs w:val="24"/>
        </w:rPr>
      </w:pPr>
      <w:r w:rsidRPr="00A5314F">
        <w:rPr>
          <w:rFonts w:ascii="Times New Roman" w:hAnsi="Times New Roman"/>
          <w:sz w:val="24"/>
          <w:szCs w:val="24"/>
        </w:rPr>
        <w:t xml:space="preserve">Test Ortamı </w:t>
      </w:r>
      <w:proofErr w:type="spellStart"/>
      <w:r w:rsidRPr="00A5314F">
        <w:rPr>
          <w:rFonts w:ascii="Times New Roman" w:hAnsi="Times New Roman"/>
          <w:sz w:val="24"/>
          <w:szCs w:val="24"/>
        </w:rPr>
        <w:t>ve</w:t>
      </w:r>
      <w:proofErr w:type="spellEnd"/>
      <w:r w:rsidRPr="00A531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314F">
        <w:rPr>
          <w:rFonts w:ascii="Times New Roman" w:hAnsi="Times New Roman"/>
          <w:sz w:val="24"/>
          <w:szCs w:val="24"/>
        </w:rPr>
        <w:t>Araçları</w:t>
      </w:r>
      <w:proofErr w:type="spellEnd"/>
    </w:p>
    <w:p w14:paraId="035B368E" w14:textId="53C70F2C" w:rsidR="00A5314F" w:rsidRDefault="00A5314F" w:rsidP="00A5314F">
      <w:pPr>
        <w:pStyle w:val="InfoBlue"/>
      </w:pPr>
      <w:r w:rsidRPr="00A5314F">
        <w:t>[Testlerin yürütüleceği donanım, yazılım ortamları ve kullanılacak test araçlarını tanımlayınız.</w:t>
      </w:r>
      <w:r w:rsidR="00E630FF">
        <w:t>]</w:t>
      </w:r>
    </w:p>
    <w:p w14:paraId="04A74574" w14:textId="77777777" w:rsidR="00A5314F" w:rsidRPr="00A5314F" w:rsidRDefault="00A5314F" w:rsidP="00A5314F">
      <w:pPr>
        <w:pStyle w:val="GvdeMetni"/>
        <w:rPr>
          <w:lang w:val="tr-TR"/>
        </w:rPr>
      </w:pPr>
    </w:p>
    <w:p w14:paraId="5C2268CE" w14:textId="77777777" w:rsidR="00A5314F" w:rsidRPr="00A5314F" w:rsidRDefault="00A5314F" w:rsidP="00A5314F"/>
    <w:p w14:paraId="059EE2A0" w14:textId="72EAAB86" w:rsidR="00A5314F" w:rsidRPr="00A5314F" w:rsidRDefault="008B5D34" w:rsidP="00A5314F">
      <w:pPr>
        <w:pStyle w:val="BilgiHeading1"/>
        <w:numPr>
          <w:ilvl w:val="0"/>
          <w:numId w:val="30"/>
        </w:numPr>
        <w:tabs>
          <w:tab w:val="clear" w:pos="357"/>
          <w:tab w:val="num" w:pos="-740"/>
        </w:tabs>
        <w:jc w:val="both"/>
        <w:outlineLvl w:val="0"/>
        <w:rPr>
          <w:sz w:val="28"/>
          <w:szCs w:val="28"/>
        </w:rPr>
      </w:pPr>
      <w:r w:rsidRPr="00A5314F">
        <w:rPr>
          <w:sz w:val="28"/>
          <w:szCs w:val="28"/>
        </w:rPr>
        <w:t xml:space="preserve">Test </w:t>
      </w:r>
      <w:proofErr w:type="spellStart"/>
      <w:r w:rsidR="00A37AEA" w:rsidRPr="00A5314F">
        <w:rPr>
          <w:sz w:val="28"/>
          <w:szCs w:val="28"/>
        </w:rPr>
        <w:t>Sonuçları</w:t>
      </w:r>
      <w:proofErr w:type="spellEnd"/>
    </w:p>
    <w:p w14:paraId="32E57DDD" w14:textId="77777777" w:rsidR="00A37AEA" w:rsidRPr="00E94730" w:rsidRDefault="00106F13" w:rsidP="00A5314F">
      <w:pPr>
        <w:pStyle w:val="InfoBlue"/>
      </w:pPr>
      <w:r w:rsidRPr="00E94730">
        <w:rPr>
          <w:lang w:val="en-US"/>
        </w:rPr>
        <w:t>[</w:t>
      </w:r>
      <w:proofErr w:type="spellStart"/>
      <w:r w:rsidR="00A37AEA" w:rsidRPr="00E94730">
        <w:t>Use</w:t>
      </w:r>
      <w:proofErr w:type="spellEnd"/>
      <w:r w:rsidR="00A37AEA" w:rsidRPr="00E94730">
        <w:t xml:space="preserve"> Case testleri, Yazılım Gereksinim </w:t>
      </w:r>
      <w:proofErr w:type="spellStart"/>
      <w:r w:rsidR="00A37AEA" w:rsidRPr="00E94730">
        <w:t>Belirtimi’ne</w:t>
      </w:r>
      <w:proofErr w:type="spellEnd"/>
      <w:r w:rsidR="00A37AEA" w:rsidRPr="00E94730">
        <w:t xml:space="preserve"> ek olarak tasarlanmış Test Durum Tanımları doğrultusunda gerçekleştirilir. Tamamlanmış Test Durum Tanımı dosyalarını bu rapora ekleyiniz.</w:t>
      </w:r>
    </w:p>
    <w:p w14:paraId="2B9B6C65" w14:textId="77777777" w:rsidR="00A37AEA" w:rsidRPr="00E94730" w:rsidRDefault="00A37AEA" w:rsidP="00A5314F">
      <w:pPr>
        <w:pStyle w:val="InfoBlue"/>
      </w:pPr>
      <w:r w:rsidRPr="00A5314F">
        <w:rPr>
          <w:b/>
          <w:bCs/>
        </w:rPr>
        <w:t>Aşağıdaki</w:t>
      </w:r>
      <w:r w:rsidRPr="00E94730">
        <w:t xml:space="preserve"> tablodan, dosya adını belirterek Test Durum </w:t>
      </w:r>
      <w:proofErr w:type="spellStart"/>
      <w:r w:rsidRPr="00E94730">
        <w:t>Tanımları’na</w:t>
      </w:r>
      <w:proofErr w:type="spellEnd"/>
      <w:r w:rsidRPr="00E94730">
        <w:t xml:space="preserve"> referans veriniz. Her bir </w:t>
      </w:r>
      <w:proofErr w:type="spellStart"/>
      <w:r w:rsidRPr="00E94730">
        <w:t>Use</w:t>
      </w:r>
      <w:proofErr w:type="spellEnd"/>
      <w:r w:rsidRPr="00E94730">
        <w:t xml:space="preserve"> Case için test edilen aktivite yolları sayısını ve çalışmayan aktivite yolları sayısını giriniz.</w:t>
      </w:r>
    </w:p>
    <w:p w14:paraId="03099237" w14:textId="0AF1557E" w:rsidR="00106F13" w:rsidRPr="00E94730" w:rsidRDefault="00A37AEA" w:rsidP="00A5314F">
      <w:pPr>
        <w:pStyle w:val="InfoBlue"/>
      </w:pPr>
      <w:r w:rsidRPr="00E94730">
        <w:t xml:space="preserve">Çalışmayan aktivite yolları için değişiklikler yapıldıysa, yaptığınız değişikliklerden sonra </w:t>
      </w:r>
      <w:r w:rsidR="008B6007" w:rsidRPr="00E94730">
        <w:t>tekrarladığınız</w:t>
      </w:r>
      <w:r w:rsidRPr="00E94730">
        <w:t xml:space="preserve"> testler (</w:t>
      </w:r>
      <w:proofErr w:type="spellStart"/>
      <w:r w:rsidRPr="00E94730">
        <w:t>retest</w:t>
      </w:r>
      <w:proofErr w:type="spellEnd"/>
      <w:r w:rsidRPr="00E94730">
        <w:t>) hakkındaki bilgileri tablonun sonuna ekleyin</w:t>
      </w:r>
      <w:r w:rsidR="00C31D46" w:rsidRPr="00E94730">
        <w:t>.</w:t>
      </w:r>
      <w:r w:rsidR="00106F13" w:rsidRPr="00E94730">
        <w:t>]</w:t>
      </w:r>
    </w:p>
    <w:p w14:paraId="213AFF48" w14:textId="77777777" w:rsidR="004C4FE9" w:rsidRDefault="004C4FE9" w:rsidP="00E94730">
      <w:pPr>
        <w:pStyle w:val="GvdeMetni"/>
        <w:jc w:val="both"/>
        <w:rPr>
          <w:sz w:val="24"/>
          <w:szCs w:val="24"/>
        </w:rPr>
      </w:pPr>
    </w:p>
    <w:p w14:paraId="47E9582F" w14:textId="77777777" w:rsidR="00A5314F" w:rsidRDefault="00A5314F" w:rsidP="00E94730">
      <w:pPr>
        <w:pStyle w:val="GvdeMetni"/>
        <w:jc w:val="both"/>
        <w:rPr>
          <w:sz w:val="24"/>
          <w:szCs w:val="24"/>
        </w:rPr>
      </w:pPr>
    </w:p>
    <w:p w14:paraId="48059EF9" w14:textId="77777777" w:rsidR="00A5314F" w:rsidRPr="00E94730" w:rsidRDefault="00A5314F" w:rsidP="00E94730">
      <w:pPr>
        <w:pStyle w:val="GvdeMetni"/>
        <w:jc w:val="both"/>
        <w:rPr>
          <w:sz w:val="24"/>
          <w:szCs w:val="24"/>
        </w:rPr>
      </w:pPr>
    </w:p>
    <w:p w14:paraId="6F603993" w14:textId="77777777" w:rsidR="00A8376E" w:rsidRPr="00E94730" w:rsidRDefault="00A8376E" w:rsidP="00E94730">
      <w:pPr>
        <w:pStyle w:val="GvdeMetni"/>
        <w:jc w:val="both"/>
        <w:rPr>
          <w:sz w:val="24"/>
          <w:szCs w:val="24"/>
        </w:rPr>
      </w:pPr>
    </w:p>
    <w:tbl>
      <w:tblPr>
        <w:tblW w:w="1024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592"/>
        <w:gridCol w:w="576"/>
        <w:gridCol w:w="1560"/>
        <w:gridCol w:w="1984"/>
        <w:gridCol w:w="992"/>
        <w:gridCol w:w="1560"/>
        <w:gridCol w:w="1417"/>
        <w:gridCol w:w="1559"/>
      </w:tblGrid>
      <w:tr w:rsidR="00134995" w:rsidRPr="00E94730" w14:paraId="1DA6938E" w14:textId="77777777" w:rsidTr="00E94730">
        <w:tc>
          <w:tcPr>
            <w:tcW w:w="1168" w:type="dxa"/>
            <w:gridSpan w:val="2"/>
            <w:tcBorders>
              <w:bottom w:val="single" w:sz="4" w:space="0" w:color="auto"/>
            </w:tcBorders>
          </w:tcPr>
          <w:p w14:paraId="598DBF73" w14:textId="067A0A45" w:rsidR="00134995" w:rsidRPr="00E94730" w:rsidRDefault="004C4FE9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lastRenderedPageBreak/>
              <w:t xml:space="preserve">Use Case </w:t>
            </w:r>
            <w:proofErr w:type="spellStart"/>
            <w:r w:rsidRPr="00E94730">
              <w:rPr>
                <w:sz w:val="24"/>
                <w:szCs w:val="24"/>
              </w:rPr>
              <w:t>Nu</w:t>
            </w:r>
            <w:r w:rsidR="008B6007" w:rsidRPr="00E94730">
              <w:rPr>
                <w:sz w:val="24"/>
                <w:szCs w:val="24"/>
              </w:rPr>
              <w:t>marası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DF69324" w14:textId="551621F7" w:rsidR="00134995" w:rsidRPr="00E94730" w:rsidRDefault="008B5D34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 xml:space="preserve">Use Case </w:t>
            </w:r>
            <w:proofErr w:type="spellStart"/>
            <w:r w:rsidR="008B6007" w:rsidRPr="00E94730">
              <w:rPr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777A949" w14:textId="237556DA" w:rsidR="00134995" w:rsidRPr="00E94730" w:rsidRDefault="004C4FE9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 xml:space="preserve">Test Case </w:t>
            </w:r>
            <w:proofErr w:type="spellStart"/>
            <w:r w:rsidR="008B6007" w:rsidRPr="00E94730">
              <w:rPr>
                <w:sz w:val="24"/>
                <w:szCs w:val="24"/>
              </w:rPr>
              <w:t>Açıklaması</w:t>
            </w:r>
            <w:proofErr w:type="spellEnd"/>
          </w:p>
          <w:p w14:paraId="74A65438" w14:textId="40968B0B" w:rsidR="00134995" w:rsidRPr="00E94730" w:rsidRDefault="008B6007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>Dosya Adı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F9EE78" w14:textId="1354AE0D" w:rsidR="00134995" w:rsidRPr="00E94730" w:rsidRDefault="008B6007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 xml:space="preserve">Test </w:t>
            </w:r>
            <w:proofErr w:type="spellStart"/>
            <w:r w:rsidR="00E94730">
              <w:rPr>
                <w:sz w:val="24"/>
                <w:szCs w:val="24"/>
              </w:rPr>
              <w:t>T</w:t>
            </w:r>
            <w:r w:rsidRPr="00E94730">
              <w:rPr>
                <w:sz w:val="24"/>
                <w:szCs w:val="24"/>
              </w:rPr>
              <w:t>ekrarı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E3E2A77" w14:textId="4D007EC1" w:rsidR="00134995" w:rsidRPr="00E94730" w:rsidRDefault="008B6007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 xml:space="preserve">Test </w:t>
            </w:r>
            <w:proofErr w:type="spellStart"/>
            <w:r w:rsidRPr="00E94730">
              <w:rPr>
                <w:sz w:val="24"/>
                <w:szCs w:val="24"/>
              </w:rPr>
              <w:t>Edilen</w:t>
            </w:r>
            <w:proofErr w:type="spellEnd"/>
            <w:r w:rsidRPr="00E94730">
              <w:rPr>
                <w:sz w:val="24"/>
                <w:szCs w:val="24"/>
              </w:rPr>
              <w:t xml:space="preserve"> Aktivite </w:t>
            </w:r>
            <w:proofErr w:type="spellStart"/>
            <w:r w:rsidRPr="00E94730">
              <w:rPr>
                <w:sz w:val="24"/>
                <w:szCs w:val="24"/>
              </w:rPr>
              <w:t>Yolları</w:t>
            </w:r>
            <w:proofErr w:type="spellEnd"/>
            <w:r w:rsidRPr="00E94730">
              <w:rPr>
                <w:sz w:val="24"/>
                <w:szCs w:val="24"/>
              </w:rPr>
              <w:t xml:space="preserve"> </w:t>
            </w:r>
            <w:proofErr w:type="spellStart"/>
            <w:r w:rsidRPr="00E94730">
              <w:rPr>
                <w:sz w:val="24"/>
                <w:szCs w:val="24"/>
              </w:rPr>
              <w:t>Sayısı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1EFEBE7" w14:textId="7FC9F559" w:rsidR="00134995" w:rsidRPr="00E94730" w:rsidRDefault="008B6007" w:rsidP="00E94730">
            <w:pPr>
              <w:jc w:val="both"/>
              <w:rPr>
                <w:sz w:val="24"/>
                <w:szCs w:val="24"/>
              </w:rPr>
            </w:pPr>
            <w:proofErr w:type="spellStart"/>
            <w:r w:rsidRPr="00E94730">
              <w:rPr>
                <w:sz w:val="24"/>
                <w:szCs w:val="24"/>
              </w:rPr>
              <w:t>Çalışmayan</w:t>
            </w:r>
            <w:proofErr w:type="spellEnd"/>
            <w:r w:rsidRPr="00E94730">
              <w:rPr>
                <w:sz w:val="24"/>
                <w:szCs w:val="24"/>
              </w:rPr>
              <w:t xml:space="preserve"> Aktivite </w:t>
            </w:r>
            <w:proofErr w:type="spellStart"/>
            <w:r w:rsidRPr="00E94730">
              <w:rPr>
                <w:sz w:val="24"/>
                <w:szCs w:val="24"/>
              </w:rPr>
              <w:t>Yolları</w:t>
            </w:r>
            <w:proofErr w:type="spellEnd"/>
            <w:r w:rsidRPr="00E94730">
              <w:rPr>
                <w:sz w:val="24"/>
                <w:szCs w:val="24"/>
              </w:rPr>
              <w:t xml:space="preserve"> </w:t>
            </w:r>
            <w:proofErr w:type="spellStart"/>
            <w:r w:rsidRPr="00E94730">
              <w:rPr>
                <w:sz w:val="24"/>
                <w:szCs w:val="24"/>
              </w:rPr>
              <w:t>Sayısı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39BA23" w14:textId="0FF0B83F" w:rsidR="00134995" w:rsidRPr="00E94730" w:rsidRDefault="008B6007" w:rsidP="00E94730">
            <w:pPr>
              <w:jc w:val="both"/>
              <w:rPr>
                <w:sz w:val="24"/>
                <w:szCs w:val="24"/>
              </w:rPr>
            </w:pPr>
            <w:proofErr w:type="spellStart"/>
            <w:r w:rsidRPr="00E94730">
              <w:rPr>
                <w:sz w:val="24"/>
                <w:szCs w:val="24"/>
              </w:rPr>
              <w:t>Harcanan</w:t>
            </w:r>
            <w:proofErr w:type="spellEnd"/>
            <w:r w:rsidRPr="00E94730">
              <w:rPr>
                <w:sz w:val="24"/>
                <w:szCs w:val="24"/>
              </w:rPr>
              <w:t xml:space="preserve"> Zaman</w:t>
            </w:r>
          </w:p>
        </w:tc>
      </w:tr>
      <w:tr w:rsidR="00134995" w:rsidRPr="00E94730" w14:paraId="005B1B2B" w14:textId="77777777" w:rsidTr="00E94730">
        <w:tc>
          <w:tcPr>
            <w:tcW w:w="592" w:type="dxa"/>
            <w:tcBorders>
              <w:top w:val="single" w:sz="4" w:space="0" w:color="auto"/>
            </w:tcBorders>
          </w:tcPr>
          <w:p w14:paraId="1A7762F7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>1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</w:tcBorders>
          </w:tcPr>
          <w:p w14:paraId="711C4FEE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6633521F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9E2686B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DCCC60F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3D70A97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BBDEDDD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</w:tr>
      <w:tr w:rsidR="00134995" w:rsidRPr="00E94730" w14:paraId="6C7A8F1A" w14:textId="77777777" w:rsidTr="00E94730">
        <w:tc>
          <w:tcPr>
            <w:tcW w:w="592" w:type="dxa"/>
          </w:tcPr>
          <w:p w14:paraId="422DF8F8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>…</w:t>
            </w:r>
          </w:p>
        </w:tc>
        <w:tc>
          <w:tcPr>
            <w:tcW w:w="2136" w:type="dxa"/>
            <w:gridSpan w:val="2"/>
          </w:tcPr>
          <w:p w14:paraId="78B50C59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4A79AC8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CE9CC97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705A7FD7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AE743C7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520200D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</w:tr>
      <w:tr w:rsidR="00322033" w:rsidRPr="00E94730" w14:paraId="7B13FBCF" w14:textId="77777777" w:rsidTr="00E94730">
        <w:tc>
          <w:tcPr>
            <w:tcW w:w="592" w:type="dxa"/>
          </w:tcPr>
          <w:p w14:paraId="34D0C65E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36" w:type="dxa"/>
            <w:gridSpan w:val="2"/>
          </w:tcPr>
          <w:p w14:paraId="4856C99B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448127C2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9DF1F42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6FBF0263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DCB80E3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531C2DC0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</w:tr>
      <w:tr w:rsidR="00322033" w:rsidRPr="00E94730" w14:paraId="778ABCB8" w14:textId="77777777" w:rsidTr="00E94730">
        <w:tc>
          <w:tcPr>
            <w:tcW w:w="592" w:type="dxa"/>
          </w:tcPr>
          <w:p w14:paraId="48B024F7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36" w:type="dxa"/>
            <w:gridSpan w:val="2"/>
          </w:tcPr>
          <w:p w14:paraId="2886FFCF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E106723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65199BC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738389F9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18511D01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AD27977" w14:textId="77777777" w:rsidR="00322033" w:rsidRPr="00E94730" w:rsidRDefault="00322033" w:rsidP="00E94730">
            <w:pPr>
              <w:jc w:val="both"/>
              <w:rPr>
                <w:sz w:val="24"/>
                <w:szCs w:val="24"/>
              </w:rPr>
            </w:pPr>
          </w:p>
        </w:tc>
      </w:tr>
      <w:tr w:rsidR="00134995" w:rsidRPr="00E94730" w14:paraId="19681742" w14:textId="77777777" w:rsidTr="00E94730">
        <w:tc>
          <w:tcPr>
            <w:tcW w:w="592" w:type="dxa"/>
            <w:tcBorders>
              <w:bottom w:val="single" w:sz="4" w:space="0" w:color="auto"/>
            </w:tcBorders>
          </w:tcPr>
          <w:p w14:paraId="2076CDAA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36" w:type="dxa"/>
            <w:gridSpan w:val="2"/>
            <w:tcBorders>
              <w:bottom w:val="single" w:sz="4" w:space="0" w:color="auto"/>
            </w:tcBorders>
          </w:tcPr>
          <w:p w14:paraId="08BCBF1D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BFC7288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EC2B1AF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7E275E16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47517830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B7CAF91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</w:tr>
      <w:tr w:rsidR="00134995" w:rsidRPr="00E94730" w14:paraId="5C08344F" w14:textId="77777777" w:rsidTr="00E94730">
        <w:tc>
          <w:tcPr>
            <w:tcW w:w="592" w:type="dxa"/>
            <w:tcBorders>
              <w:top w:val="single" w:sz="4" w:space="0" w:color="auto"/>
            </w:tcBorders>
          </w:tcPr>
          <w:p w14:paraId="495100B0" w14:textId="77777777" w:rsidR="00134995" w:rsidRPr="00E94730" w:rsidRDefault="00134995" w:rsidP="00E947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36" w:type="dxa"/>
            <w:gridSpan w:val="2"/>
            <w:tcBorders>
              <w:top w:val="single" w:sz="4" w:space="0" w:color="auto"/>
            </w:tcBorders>
          </w:tcPr>
          <w:p w14:paraId="4394453E" w14:textId="0C1919FB" w:rsidR="00134995" w:rsidRPr="00E94730" w:rsidRDefault="004C4FE9" w:rsidP="00E94730">
            <w:pPr>
              <w:jc w:val="both"/>
              <w:rPr>
                <w:sz w:val="24"/>
                <w:szCs w:val="24"/>
              </w:rPr>
            </w:pPr>
            <w:r w:rsidRPr="00E94730">
              <w:rPr>
                <w:sz w:val="24"/>
                <w:szCs w:val="24"/>
              </w:rPr>
              <w:t>TO</w:t>
            </w:r>
            <w:r w:rsidR="008B6007" w:rsidRPr="00E94730">
              <w:rPr>
                <w:sz w:val="24"/>
                <w:szCs w:val="24"/>
              </w:rPr>
              <w:t>PLAM</w:t>
            </w: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2A31252E" w14:textId="77777777" w:rsidR="00134995" w:rsidRPr="00E94730" w:rsidRDefault="00134995" w:rsidP="00E94730">
            <w:pPr>
              <w:jc w:val="both"/>
              <w:rPr>
                <w:b/>
                <w:i/>
                <w:color w:val="0000FF"/>
                <w:sz w:val="24"/>
                <w:szCs w:val="24"/>
              </w:rPr>
            </w:pPr>
            <w:r w:rsidRPr="00E94730">
              <w:rPr>
                <w:b/>
                <w:i/>
                <w:color w:val="0000FF"/>
                <w:sz w:val="24"/>
                <w:szCs w:val="24"/>
              </w:rPr>
              <w:t>x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A6C1E64" w14:textId="77777777" w:rsidR="00134995" w:rsidRPr="00E94730" w:rsidRDefault="00134995" w:rsidP="00E94730">
            <w:pPr>
              <w:jc w:val="both"/>
              <w:rPr>
                <w:b/>
                <w:i/>
                <w:color w:val="0000FF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0D6C382" w14:textId="77777777" w:rsidR="00134995" w:rsidRPr="00E94730" w:rsidRDefault="00134995" w:rsidP="00E94730">
            <w:pPr>
              <w:jc w:val="both"/>
              <w:rPr>
                <w:b/>
                <w:i/>
                <w:color w:val="0000FF"/>
                <w:sz w:val="24"/>
                <w:szCs w:val="24"/>
              </w:rPr>
            </w:pPr>
            <w:r w:rsidRPr="00E94730">
              <w:rPr>
                <w:b/>
                <w:i/>
                <w:color w:val="0000FF"/>
                <w:sz w:val="24"/>
                <w:szCs w:val="24"/>
              </w:rPr>
              <w:t>x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A17429F" w14:textId="77777777" w:rsidR="00134995" w:rsidRPr="00E94730" w:rsidRDefault="00134995" w:rsidP="00E94730">
            <w:pPr>
              <w:jc w:val="both"/>
              <w:rPr>
                <w:b/>
                <w:i/>
                <w:color w:val="0000FF"/>
                <w:sz w:val="24"/>
                <w:szCs w:val="24"/>
              </w:rPr>
            </w:pPr>
            <w:r w:rsidRPr="00E94730">
              <w:rPr>
                <w:b/>
                <w:i/>
                <w:color w:val="0000FF"/>
                <w:sz w:val="24"/>
                <w:szCs w:val="24"/>
              </w:rPr>
              <w:t>x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6392EB" w14:textId="77777777" w:rsidR="00134995" w:rsidRPr="00E94730" w:rsidRDefault="00134995" w:rsidP="00E94730">
            <w:pPr>
              <w:jc w:val="both"/>
              <w:rPr>
                <w:b/>
                <w:i/>
                <w:color w:val="0000FF"/>
                <w:sz w:val="24"/>
                <w:szCs w:val="24"/>
              </w:rPr>
            </w:pPr>
            <w:r w:rsidRPr="00E94730">
              <w:rPr>
                <w:b/>
                <w:i/>
                <w:color w:val="0000FF"/>
                <w:sz w:val="24"/>
                <w:szCs w:val="24"/>
              </w:rPr>
              <w:t>x</w:t>
            </w:r>
          </w:p>
        </w:tc>
      </w:tr>
    </w:tbl>
    <w:p w14:paraId="41CBACF7" w14:textId="77777777" w:rsidR="00106F13" w:rsidRPr="004C4FE9" w:rsidRDefault="00106F13" w:rsidP="00E94730">
      <w:pPr>
        <w:spacing w:after="160"/>
        <w:jc w:val="both"/>
      </w:pPr>
    </w:p>
    <w:bookmarkEnd w:id="1"/>
    <w:bookmarkEnd w:id="2"/>
    <w:p w14:paraId="3DB759A5" w14:textId="77777777" w:rsidR="00106F13" w:rsidRPr="004C4FE9" w:rsidRDefault="00106F13" w:rsidP="00E94730">
      <w:pPr>
        <w:pStyle w:val="GvdeMetni"/>
        <w:jc w:val="both"/>
      </w:pPr>
    </w:p>
    <w:sectPr w:rsidR="00106F13" w:rsidRPr="004C4FE9" w:rsidSect="00DD01CC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E1F7" w14:textId="77777777" w:rsidR="0056107D" w:rsidRDefault="0056107D">
      <w:pPr>
        <w:spacing w:line="240" w:lineRule="auto"/>
      </w:pPr>
      <w:r>
        <w:separator/>
      </w:r>
    </w:p>
  </w:endnote>
  <w:endnote w:type="continuationSeparator" w:id="0">
    <w:p w14:paraId="4B8F657D" w14:textId="77777777" w:rsidR="0056107D" w:rsidRDefault="00561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35B15" w14:textId="77777777" w:rsidR="0049382A" w:rsidRDefault="0049382A"/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 w14:paraId="49E4645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F9A02C7" w14:textId="77777777" w:rsidR="00685AA7" w:rsidRDefault="00685AA7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2697770" w14:textId="5F687E5F" w:rsidR="00685AA7" w:rsidRDefault="00685AA7" w:rsidP="00E60EA8">
          <w:pPr>
            <w:jc w:val="center"/>
          </w:pPr>
          <w: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 w:rsidR="007564FC">
            <w:t>&lt;</w:t>
          </w:r>
          <w:proofErr w:type="spellStart"/>
          <w:r w:rsidR="0049382A">
            <w:t>Şirket</w:t>
          </w:r>
          <w:proofErr w:type="spellEnd"/>
          <w:r w:rsidR="0049382A">
            <w:t xml:space="preserve"> </w:t>
          </w:r>
          <w:proofErr w:type="spellStart"/>
          <w:r w:rsidR="00E60EA8">
            <w:t>Adı</w:t>
          </w:r>
          <w:proofErr w:type="spellEnd"/>
          <w:r w:rsidR="007564FC">
            <w:t>&gt;</w:t>
          </w:r>
          <w: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DD01CC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317FA27" w14:textId="77777777" w:rsidR="00685AA7" w:rsidRDefault="0049382A">
          <w:pPr>
            <w:jc w:val="right"/>
          </w:pPr>
          <w:proofErr w:type="spellStart"/>
          <w:r>
            <w:t>Sayfa</w:t>
          </w:r>
          <w:proofErr w:type="spellEnd"/>
          <w:r w:rsidR="00685AA7">
            <w:t xml:space="preserve"> </w:t>
          </w:r>
          <w:r w:rsidR="00685AA7">
            <w:rPr>
              <w:rStyle w:val="SayfaNumaras"/>
            </w:rPr>
            <w:fldChar w:fldCharType="begin"/>
          </w:r>
          <w:r w:rsidR="00685AA7">
            <w:rPr>
              <w:rStyle w:val="SayfaNumaras"/>
            </w:rPr>
            <w:instrText xml:space="preserve"> PAGE </w:instrText>
          </w:r>
          <w:r w:rsidR="00685AA7">
            <w:rPr>
              <w:rStyle w:val="SayfaNumaras"/>
            </w:rPr>
            <w:fldChar w:fldCharType="separate"/>
          </w:r>
          <w:r w:rsidR="00045708">
            <w:rPr>
              <w:rStyle w:val="SayfaNumaras"/>
              <w:noProof/>
            </w:rPr>
            <w:t>1</w:t>
          </w:r>
          <w:r w:rsidR="00685AA7">
            <w:rPr>
              <w:rStyle w:val="SayfaNumaras"/>
            </w:rPr>
            <w:fldChar w:fldCharType="end"/>
          </w:r>
        </w:p>
      </w:tc>
    </w:tr>
  </w:tbl>
  <w:p w14:paraId="59E9291B" w14:textId="77777777" w:rsidR="00685AA7" w:rsidRDefault="00685AA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DFB8" w14:textId="77777777" w:rsidR="0056107D" w:rsidRDefault="0056107D">
      <w:pPr>
        <w:spacing w:line="240" w:lineRule="auto"/>
      </w:pPr>
      <w:r>
        <w:separator/>
      </w:r>
    </w:p>
  </w:footnote>
  <w:footnote w:type="continuationSeparator" w:id="0">
    <w:p w14:paraId="01FF1CE7" w14:textId="77777777" w:rsidR="0056107D" w:rsidRDefault="005610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85AA7" w14:paraId="129C1B02" w14:textId="77777777">
      <w:tc>
        <w:tcPr>
          <w:tcW w:w="6379" w:type="dxa"/>
        </w:tcPr>
        <w:p w14:paraId="1815B992" w14:textId="7562C358" w:rsidR="00685AA7" w:rsidRDefault="00C16E56" w:rsidP="008B5D34">
          <w:r>
            <w:rPr>
              <w:b/>
            </w:rPr>
            <w:t>&lt;</w:t>
          </w:r>
          <w:proofErr w:type="spellStart"/>
          <w:r w:rsidR="008B5D34">
            <w:t>Proje</w:t>
          </w:r>
          <w:proofErr w:type="spellEnd"/>
          <w:r w:rsidR="00A37AEA">
            <w:t xml:space="preserve"> </w:t>
          </w:r>
          <w:proofErr w:type="spellStart"/>
          <w:r w:rsidR="00A37AEA">
            <w:t>Adı</w:t>
          </w:r>
          <w:proofErr w:type="spellEnd"/>
          <w:r>
            <w:rPr>
              <w:b/>
            </w:rPr>
            <w:t xml:space="preserve">&gt; </w:t>
          </w:r>
        </w:p>
      </w:tc>
      <w:tc>
        <w:tcPr>
          <w:tcW w:w="3179" w:type="dxa"/>
        </w:tcPr>
        <w:p w14:paraId="147CCB9E" w14:textId="68ED0EF6" w:rsidR="00685AA7" w:rsidRDefault="00685AA7" w:rsidP="008B5D34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  <w:proofErr w:type="spellStart"/>
          <w:r w:rsidR="008B5D34">
            <w:t>Versi</w:t>
          </w:r>
          <w:r w:rsidR="00A37AEA">
            <w:t>y</w:t>
          </w:r>
          <w:r w:rsidR="008B5D34">
            <w:t>on</w:t>
          </w:r>
          <w:proofErr w:type="spellEnd"/>
          <w:r w:rsidR="00D459C6">
            <w:t xml:space="preserve">: </w:t>
          </w:r>
          <w:r w:rsidR="00F5363D">
            <w:t>&lt;x&gt;</w:t>
          </w:r>
        </w:p>
      </w:tc>
    </w:tr>
    <w:tr w:rsidR="00685AA7" w14:paraId="1B607DCC" w14:textId="77777777">
      <w:tc>
        <w:tcPr>
          <w:tcW w:w="6379" w:type="dxa"/>
        </w:tcPr>
        <w:p w14:paraId="09C4CE75" w14:textId="0F2D47C5" w:rsidR="00685AA7" w:rsidRDefault="00A37AEA" w:rsidP="00106F13">
          <w:proofErr w:type="spellStart"/>
          <w:r>
            <w:t>Yazılım</w:t>
          </w:r>
          <w:proofErr w:type="spellEnd"/>
          <w:r>
            <w:t xml:space="preserve"> Test </w:t>
          </w:r>
          <w:proofErr w:type="spellStart"/>
          <w:r>
            <w:t>Dokümanı</w:t>
          </w:r>
          <w:proofErr w:type="spellEnd"/>
        </w:p>
      </w:tc>
      <w:tc>
        <w:tcPr>
          <w:tcW w:w="3179" w:type="dxa"/>
        </w:tcPr>
        <w:p w14:paraId="5E3110DB" w14:textId="0F1455A5" w:rsidR="00685AA7" w:rsidRDefault="00C16E56" w:rsidP="008B5D34">
          <w:r>
            <w:t xml:space="preserve"> </w:t>
          </w:r>
          <w:r w:rsidR="00A37AEA">
            <w:t>Tarih</w:t>
          </w:r>
          <w:r>
            <w:t xml:space="preserve">:  </w:t>
          </w:r>
          <w:proofErr w:type="spellStart"/>
          <w:r w:rsidR="00A37AEA">
            <w:t>gün</w:t>
          </w:r>
          <w:proofErr w:type="spellEnd"/>
          <w:r w:rsidR="004446FE">
            <w:t>/</w:t>
          </w:r>
          <w:r w:rsidR="00A37AEA">
            <w:t>ay</w:t>
          </w:r>
          <w:r>
            <w:t>/</w:t>
          </w:r>
          <w:proofErr w:type="spellStart"/>
          <w:r>
            <w:t>y</w:t>
          </w:r>
          <w:r w:rsidR="00A37AEA">
            <w:t>ıl</w:t>
          </w:r>
          <w:proofErr w:type="spellEnd"/>
        </w:p>
      </w:tc>
    </w:tr>
  </w:tbl>
  <w:p w14:paraId="5FC6C596" w14:textId="77777777" w:rsidR="00685AA7" w:rsidRDefault="00685AA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42CB470"/>
    <w:lvl w:ilvl="0">
      <w:start w:val="1"/>
      <w:numFmt w:val="decimal"/>
      <w:pStyle w:val="Balk1"/>
      <w:lvlText w:val="%1."/>
      <w:legacy w:legacy="1" w:legacySpace="144" w:legacyIndent="0"/>
      <w:lvlJc w:val="left"/>
    </w:lvl>
    <w:lvl w:ilvl="1">
      <w:start w:val="1"/>
      <w:numFmt w:val="decimal"/>
      <w:pStyle w:val="Balk2"/>
      <w:lvlText w:val="%1.%2"/>
      <w:legacy w:legacy="1" w:legacySpace="144" w:legacyIndent="0"/>
      <w:lvlJc w:val="left"/>
      <w:rPr>
        <w:sz w:val="24"/>
        <w:szCs w:val="24"/>
      </w:rPr>
    </w:lvl>
    <w:lvl w:ilvl="2">
      <w:start w:val="1"/>
      <w:numFmt w:val="decimal"/>
      <w:pStyle w:val="Balk3"/>
      <w:lvlText w:val="%1.%2.%3"/>
      <w:legacy w:legacy="1" w:legacySpace="144" w:legacyIndent="0"/>
      <w:lvlJc w:val="left"/>
    </w:lvl>
    <w:lvl w:ilvl="3">
      <w:start w:val="1"/>
      <w:numFmt w:val="decimal"/>
      <w:pStyle w:val="Balk4"/>
      <w:lvlText w:val="%1.%2.%3.%4"/>
      <w:legacy w:legacy="1" w:legacySpace="144" w:legacyIndent="0"/>
      <w:lvlJc w:val="left"/>
    </w:lvl>
    <w:lvl w:ilvl="4">
      <w:start w:val="1"/>
      <w:numFmt w:val="decimal"/>
      <w:pStyle w:val="Balk5"/>
      <w:lvlText w:val="%1.%2.%3.%4.%5"/>
      <w:legacy w:legacy="1" w:legacySpace="144" w:legacyIndent="0"/>
      <w:lvlJc w:val="left"/>
    </w:lvl>
    <w:lvl w:ilvl="5">
      <w:start w:val="1"/>
      <w:numFmt w:val="decimal"/>
      <w:pStyle w:val="Balk6"/>
      <w:lvlText w:val="%1.%2.%3.%4.%5.%6"/>
      <w:legacy w:legacy="1" w:legacySpace="144" w:legacyIndent="0"/>
      <w:lvlJc w:val="left"/>
    </w:lvl>
    <w:lvl w:ilvl="6">
      <w:start w:val="1"/>
      <w:numFmt w:val="decimal"/>
      <w:pStyle w:val="Balk7"/>
      <w:lvlText w:val="%1.%2.%3.%4.%5.%6.%7"/>
      <w:legacy w:legacy="1" w:legacySpace="144" w:legacyIndent="0"/>
      <w:lvlJc w:val="left"/>
    </w:lvl>
    <w:lvl w:ilvl="7">
      <w:start w:val="1"/>
      <w:numFmt w:val="decimal"/>
      <w:pStyle w:val="Balk8"/>
      <w:lvlText w:val="%1.%2.%3.%4.%5.%6.%7.%8"/>
      <w:legacy w:legacy="1" w:legacySpace="144" w:legacyIndent="0"/>
      <w:lvlJc w:val="left"/>
    </w:lvl>
    <w:lvl w:ilvl="8">
      <w:start w:val="1"/>
      <w:numFmt w:val="decimal"/>
      <w:pStyle w:val="Balk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50260331">
    <w:abstractNumId w:val="0"/>
  </w:num>
  <w:num w:numId="2" w16cid:durableId="525678878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893616419">
    <w:abstractNumId w:val="3"/>
  </w:num>
  <w:num w:numId="4" w16cid:durableId="471170387">
    <w:abstractNumId w:val="13"/>
  </w:num>
  <w:num w:numId="5" w16cid:durableId="805783558">
    <w:abstractNumId w:val="26"/>
  </w:num>
  <w:num w:numId="6" w16cid:durableId="1243490355">
    <w:abstractNumId w:val="19"/>
  </w:num>
  <w:num w:numId="7" w16cid:durableId="1841850162">
    <w:abstractNumId w:val="18"/>
  </w:num>
  <w:num w:numId="8" w16cid:durableId="145320713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 w16cid:durableId="982850412">
    <w:abstractNumId w:val="2"/>
  </w:num>
  <w:num w:numId="10" w16cid:durableId="1377583312">
    <w:abstractNumId w:val="25"/>
  </w:num>
  <w:num w:numId="11" w16cid:durableId="1224951857">
    <w:abstractNumId w:val="4"/>
  </w:num>
  <w:num w:numId="12" w16cid:durableId="1409503451">
    <w:abstractNumId w:val="14"/>
  </w:num>
  <w:num w:numId="13" w16cid:durableId="1262180494">
    <w:abstractNumId w:val="12"/>
  </w:num>
  <w:num w:numId="14" w16cid:durableId="1758282740">
    <w:abstractNumId w:val="24"/>
  </w:num>
  <w:num w:numId="15" w16cid:durableId="1233420257">
    <w:abstractNumId w:val="11"/>
  </w:num>
  <w:num w:numId="16" w16cid:durableId="1732536966">
    <w:abstractNumId w:val="5"/>
  </w:num>
  <w:num w:numId="17" w16cid:durableId="1225943843">
    <w:abstractNumId w:val="23"/>
  </w:num>
  <w:num w:numId="18" w16cid:durableId="8801395">
    <w:abstractNumId w:val="17"/>
  </w:num>
  <w:num w:numId="19" w16cid:durableId="1610308560">
    <w:abstractNumId w:val="6"/>
  </w:num>
  <w:num w:numId="20" w16cid:durableId="836187842">
    <w:abstractNumId w:val="16"/>
  </w:num>
  <w:num w:numId="21" w16cid:durableId="514853551">
    <w:abstractNumId w:val="10"/>
  </w:num>
  <w:num w:numId="22" w16cid:durableId="1279021275">
    <w:abstractNumId w:val="22"/>
  </w:num>
  <w:num w:numId="23" w16cid:durableId="1068192972">
    <w:abstractNumId w:val="9"/>
  </w:num>
  <w:num w:numId="24" w16cid:durableId="87239523">
    <w:abstractNumId w:val="8"/>
  </w:num>
  <w:num w:numId="25" w16cid:durableId="482741591">
    <w:abstractNumId w:val="7"/>
  </w:num>
  <w:num w:numId="26" w16cid:durableId="1486434207">
    <w:abstractNumId w:val="20"/>
  </w:num>
  <w:num w:numId="27" w16cid:durableId="1311670050">
    <w:abstractNumId w:val="21"/>
  </w:num>
  <w:num w:numId="28" w16cid:durableId="1691640056">
    <w:abstractNumId w:val="27"/>
  </w:num>
  <w:num w:numId="29" w16cid:durableId="1493328134">
    <w:abstractNumId w:val="15"/>
  </w:num>
  <w:num w:numId="30" w16cid:durableId="720791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99"/>
    <w:rsid w:val="000409F9"/>
    <w:rsid w:val="00045708"/>
    <w:rsid w:val="0005053B"/>
    <w:rsid w:val="0008574A"/>
    <w:rsid w:val="000A5566"/>
    <w:rsid w:val="000D6921"/>
    <w:rsid w:val="00106F13"/>
    <w:rsid w:val="00134995"/>
    <w:rsid w:val="0019590E"/>
    <w:rsid w:val="001A304C"/>
    <w:rsid w:val="0023159C"/>
    <w:rsid w:val="002551C6"/>
    <w:rsid w:val="002A7C4F"/>
    <w:rsid w:val="002B4085"/>
    <w:rsid w:val="00322033"/>
    <w:rsid w:val="00325B36"/>
    <w:rsid w:val="00342E03"/>
    <w:rsid w:val="00347FB0"/>
    <w:rsid w:val="00367523"/>
    <w:rsid w:val="00375A4A"/>
    <w:rsid w:val="003B2469"/>
    <w:rsid w:val="003B2D3F"/>
    <w:rsid w:val="00435D00"/>
    <w:rsid w:val="00441BCD"/>
    <w:rsid w:val="004446FE"/>
    <w:rsid w:val="00445738"/>
    <w:rsid w:val="0045381D"/>
    <w:rsid w:val="00461D5B"/>
    <w:rsid w:val="0049382A"/>
    <w:rsid w:val="004C4FE9"/>
    <w:rsid w:val="0052614A"/>
    <w:rsid w:val="0056107D"/>
    <w:rsid w:val="00570999"/>
    <w:rsid w:val="005715DF"/>
    <w:rsid w:val="00582D25"/>
    <w:rsid w:val="00685AA7"/>
    <w:rsid w:val="006B22ED"/>
    <w:rsid w:val="006E097B"/>
    <w:rsid w:val="006E1688"/>
    <w:rsid w:val="00716357"/>
    <w:rsid w:val="00730B41"/>
    <w:rsid w:val="007564FC"/>
    <w:rsid w:val="0075778F"/>
    <w:rsid w:val="00776429"/>
    <w:rsid w:val="007960B3"/>
    <w:rsid w:val="007B3914"/>
    <w:rsid w:val="00816C1B"/>
    <w:rsid w:val="008B5D34"/>
    <w:rsid w:val="008B6007"/>
    <w:rsid w:val="008C5268"/>
    <w:rsid w:val="008F40E1"/>
    <w:rsid w:val="00A069F0"/>
    <w:rsid w:val="00A0788D"/>
    <w:rsid w:val="00A37AEA"/>
    <w:rsid w:val="00A5314F"/>
    <w:rsid w:val="00A6095D"/>
    <w:rsid w:val="00A65853"/>
    <w:rsid w:val="00A8376E"/>
    <w:rsid w:val="00AE4979"/>
    <w:rsid w:val="00AF2613"/>
    <w:rsid w:val="00B6776C"/>
    <w:rsid w:val="00B831DD"/>
    <w:rsid w:val="00B9122D"/>
    <w:rsid w:val="00B95B71"/>
    <w:rsid w:val="00BB3F89"/>
    <w:rsid w:val="00BC4941"/>
    <w:rsid w:val="00BF0204"/>
    <w:rsid w:val="00BF5DC2"/>
    <w:rsid w:val="00C16E56"/>
    <w:rsid w:val="00C171E4"/>
    <w:rsid w:val="00C31D46"/>
    <w:rsid w:val="00C75FB7"/>
    <w:rsid w:val="00D2041B"/>
    <w:rsid w:val="00D27068"/>
    <w:rsid w:val="00D32214"/>
    <w:rsid w:val="00D459C6"/>
    <w:rsid w:val="00D56AA0"/>
    <w:rsid w:val="00DA41FB"/>
    <w:rsid w:val="00DD01CC"/>
    <w:rsid w:val="00E60EA8"/>
    <w:rsid w:val="00E61F96"/>
    <w:rsid w:val="00E630FF"/>
    <w:rsid w:val="00E94730"/>
    <w:rsid w:val="00ED0A40"/>
    <w:rsid w:val="00ED4000"/>
    <w:rsid w:val="00EF3DD3"/>
    <w:rsid w:val="00F250B7"/>
    <w:rsid w:val="00F5363D"/>
    <w:rsid w:val="00FB196B"/>
    <w:rsid w:val="00FC4035"/>
    <w:rsid w:val="00FD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72161"/>
  <w15:docId w15:val="{3B21F3AA-F729-4B9C-AD60-4445F756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Balk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Balk2">
    <w:name w:val="heading 2"/>
    <w:basedOn w:val="Balk1"/>
    <w:next w:val="Normal"/>
    <w:qFormat/>
    <w:pPr>
      <w:numPr>
        <w:ilvl w:val="1"/>
      </w:numPr>
      <w:outlineLvl w:val="1"/>
    </w:pPr>
    <w:rPr>
      <w:sz w:val="20"/>
    </w:rPr>
  </w:style>
  <w:style w:type="paragraph" w:styleId="Balk3">
    <w:name w:val="heading 3"/>
    <w:basedOn w:val="Balk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Balk4">
    <w:name w:val="heading 4"/>
    <w:basedOn w:val="Balk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Balk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Balk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Balk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Balk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Balk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KonuBal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ltyaz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Girinti">
    <w:name w:val="Normal Indent"/>
    <w:basedOn w:val="Normal"/>
    <w:semiHidden/>
    <w:pPr>
      <w:ind w:left="900" w:hanging="900"/>
    </w:pPr>
  </w:style>
  <w:style w:type="paragraph" w:styleId="T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stBilgi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GvdeMetni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DipnotMetni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BelgeBalantlar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4">
    <w:name w:val="toc 4"/>
    <w:basedOn w:val="Normal"/>
    <w:next w:val="Normal"/>
    <w:semiHidden/>
    <w:pPr>
      <w:ind w:left="600"/>
    </w:pPr>
  </w:style>
  <w:style w:type="paragraph" w:styleId="T5">
    <w:name w:val="toc 5"/>
    <w:basedOn w:val="Normal"/>
    <w:next w:val="Normal"/>
    <w:semiHidden/>
    <w:pPr>
      <w:ind w:left="800"/>
    </w:pPr>
  </w:style>
  <w:style w:type="paragraph" w:styleId="T6">
    <w:name w:val="toc 6"/>
    <w:basedOn w:val="Normal"/>
    <w:next w:val="Normal"/>
    <w:semiHidden/>
    <w:pPr>
      <w:ind w:left="1000"/>
    </w:pPr>
  </w:style>
  <w:style w:type="paragraph" w:styleId="T7">
    <w:name w:val="toc 7"/>
    <w:basedOn w:val="Normal"/>
    <w:next w:val="Normal"/>
    <w:semiHidden/>
    <w:pPr>
      <w:ind w:left="1200"/>
    </w:pPr>
  </w:style>
  <w:style w:type="paragraph" w:styleId="T8">
    <w:name w:val="toc 8"/>
    <w:basedOn w:val="Normal"/>
    <w:next w:val="Normal"/>
    <w:semiHidden/>
    <w:pPr>
      <w:ind w:left="1400"/>
    </w:pPr>
  </w:style>
  <w:style w:type="paragraph" w:styleId="T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GvdeMetni2">
    <w:name w:val="Body Text 2"/>
    <w:basedOn w:val="Normal"/>
    <w:semiHidden/>
    <w:rPr>
      <w:i/>
      <w:color w:val="0000FF"/>
    </w:rPr>
  </w:style>
  <w:style w:type="paragraph" w:styleId="GvdeMetniGirintisi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GvdeMetni"/>
    <w:autoRedefine/>
    <w:rsid w:val="00A5314F"/>
    <w:pPr>
      <w:widowControl/>
      <w:tabs>
        <w:tab w:val="left" w:pos="540"/>
        <w:tab w:val="left" w:pos="1260"/>
      </w:tabs>
      <w:spacing w:after="120"/>
      <w:jc w:val="both"/>
    </w:pPr>
    <w:rPr>
      <w:i/>
      <w:color w:val="0000FF"/>
      <w:sz w:val="24"/>
      <w:szCs w:val="24"/>
      <w:lang w:val="tr-TR"/>
    </w:rPr>
  </w:style>
  <w:style w:type="character" w:styleId="Kpr">
    <w:name w:val="Hyperlink"/>
    <w:semiHidden/>
    <w:rPr>
      <w:color w:val="0000FF"/>
      <w:u w:val="single"/>
    </w:rPr>
  </w:style>
  <w:style w:type="paragraph" w:customStyle="1" w:styleId="infoblue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GvdeMetni3">
    <w:name w:val="Body Text 3"/>
    <w:basedOn w:val="Normal"/>
    <w:semiHidden/>
    <w:rPr>
      <w:i/>
      <w:iCs/>
      <w:color w:val="0000FF"/>
      <w:sz w:val="18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B4085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  <w:style w:type="paragraph" w:customStyle="1" w:styleId="BilgiHeading1">
    <w:name w:val="BilgiHeading1"/>
    <w:basedOn w:val="Normal"/>
    <w:next w:val="Normal"/>
    <w:rsid w:val="00106F13"/>
    <w:pPr>
      <w:widowControl/>
      <w:tabs>
        <w:tab w:val="left" w:pos="357"/>
      </w:tabs>
      <w:spacing w:line="360" w:lineRule="auto"/>
      <w:ind w:left="357" w:hanging="357"/>
    </w:pPr>
    <w:rPr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7AEA"/>
    <w:rPr>
      <w:sz w:val="24"/>
      <w:szCs w:val="24"/>
    </w:rPr>
  </w:style>
  <w:style w:type="paragraph" w:styleId="AralkYok">
    <w:name w:val="No Spacing"/>
    <w:link w:val="AralkYokChar"/>
    <w:uiPriority w:val="1"/>
    <w:qFormat/>
    <w:rsid w:val="00DD01CC"/>
    <w:rPr>
      <w:rFonts w:asciiTheme="minorHAnsi" w:eastAsiaTheme="minorEastAsia" w:hAnsiTheme="minorHAnsi" w:cstheme="minorBidi"/>
      <w:sz w:val="22"/>
      <w:szCs w:val="22"/>
    </w:rPr>
  </w:style>
  <w:style w:type="character" w:customStyle="1" w:styleId="AralkYokChar">
    <w:name w:val="Aralık Yok Char"/>
    <w:basedOn w:val="VarsaylanParagrafYazTipi"/>
    <w:link w:val="AralkYok"/>
    <w:uiPriority w:val="1"/>
    <w:rsid w:val="00DD01CC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biii\Desktop\ymlab\vision_tpl.dot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vision_tpl</Template>
  <TotalTime>15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&lt;Compny Nam&gt;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tubiii</dc:creator>
  <cp:lastModifiedBy>Zahide Düşgün</cp:lastModifiedBy>
  <cp:revision>7</cp:revision>
  <cp:lastPrinted>2001-03-15T11:26:00Z</cp:lastPrinted>
  <dcterms:created xsi:type="dcterms:W3CDTF">2025-03-06T13:17:00Z</dcterms:created>
  <dcterms:modified xsi:type="dcterms:W3CDTF">2025-04-28T12:06:00Z</dcterms:modified>
</cp:coreProperties>
</file>